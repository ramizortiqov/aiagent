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1693564276"/>
        <w:docPartObj>
          <w:docPartGallery w:val="Cover Pages"/>
          <w:docPartUnique/>
        </w:docPartObj>
      </w:sdtPr>
      <w:sdtEndPr/>
      <w:sdtContent>
        <w:p w14:paraId="47907CAC" w14:textId="77777777" w:rsidR="00024C10" w:rsidRPr="00024C10" w:rsidRDefault="00024C10" w:rsidP="00024C10">
          <w:pPr>
            <w:spacing w:after="0" w:line="240" w:lineRule="auto"/>
            <w:rPr>
              <w:rFonts w:asciiTheme="minorHAnsi" w:eastAsiaTheme="minorEastAsia" w:hAnsiTheme="minorHAnsi"/>
              <w:noProof w:val="0"/>
              <w:sz w:val="22"/>
              <w:lang w:eastAsia="ru-RU"/>
            </w:rPr>
          </w:pPr>
          <w:r w:rsidRPr="00024C10">
            <w:rPr>
              <w:rFonts w:asciiTheme="minorHAnsi" w:eastAsiaTheme="minorEastAsia" w:hAnsiTheme="minorHAnsi"/>
              <w:sz w:val="22"/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7AA77FAB" wp14:editId="06D9C16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3148714" cy="9125712"/>
                    <wp:effectExtent l="0" t="0" r="0" b="15240"/>
                    <wp:wrapNone/>
                    <wp:docPr id="2" name="Группа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48714" cy="9125712"/>
                              <a:chOff x="0" y="0"/>
                              <a:chExt cx="3148714" cy="9125712"/>
                            </a:xfrm>
                          </wpg:grpSpPr>
                          <wps:wsp>
                            <wps:cNvPr id="3" name="Прямоугольник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546A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Пятиугольник 4"/>
                            <wps:cNvSpPr/>
                            <wps:spPr>
                              <a:xfrm>
                                <a:off x="76198" y="2438433"/>
                                <a:ext cx="3072516" cy="81365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outline/>
                                      <w:color w:val="4472C4" w:themeColor="accent5"/>
                                      <w:sz w:val="96"/>
                                      <w:szCs w:val="28"/>
                                      <w14:shadow w14:blurRad="38100" w14:dist="22860" w14:dir="540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0160" w14:cap="flat" w14:cmpd="sng" w14:algn="ctr">
                                        <w14:solidFill>
                                          <w14:schemeClr w14:val="accent5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alias w:val="Дата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.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8D10CDC" w14:textId="77777777" w:rsidR="00024C10" w:rsidRPr="00AD24DE" w:rsidRDefault="00024C10" w:rsidP="00024C10">
                                      <w:pPr>
                                        <w:pStyle w:val="a6"/>
                                        <w:jc w:val="right"/>
                                        <w:rPr>
                                          <w:b/>
                                          <w:outline/>
                                          <w:color w:val="4472C4" w:themeColor="accent5"/>
                                          <w:sz w:val="28"/>
                                          <w:szCs w:val="28"/>
                                          <w14:shadow w14:blurRad="38100" w14:dist="22860" w14:dir="5400000" w14:sx="100000" w14:sy="100000" w14:kx="0" w14:ky="0" w14:algn="tl">
                                            <w14:srgbClr w14:val="000000">
                                              <w14:alpha w14:val="70000"/>
                                            </w14:srgbClr>
                                          </w14:shadow>
                                          <w14:textOutline w14:w="10160" w14:cap="flat" w14:cmpd="sng" w14:algn="ctr">
                                            <w14:solidFill>
                                              <w14:schemeClr w14:val="accent5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FFFFFF"/>
                                            </w14:solidFill>
                                          </w14:textFill>
                                        </w:rPr>
                                      </w:pPr>
                                      <w:r w:rsidRPr="00AD24DE">
                                        <w:rPr>
                                          <w:b/>
                                          <w:outline/>
                                          <w:color w:val="4472C4" w:themeColor="accent5"/>
                                          <w:sz w:val="96"/>
                                          <w:szCs w:val="28"/>
                                          <w14:shadow w14:blurRad="38100" w14:dist="22860" w14:dir="5400000" w14:sx="100000" w14:sy="100000" w14:kx="0" w14:ky="0" w14:algn="tl">
                                            <w14:srgbClr w14:val="000000">
                                              <w14:alpha w14:val="70000"/>
                                            </w14:srgbClr>
                                          </w14:shadow>
                                          <w14:textOutline w14:w="10160" w14:cap="flat" w14:cmpd="sng" w14:algn="ctr">
                                            <w14:solidFill>
                                              <w14:schemeClr w14:val="accent5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FFFFFF"/>
                                            </w14:solidFill>
                                          </w14:textFill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Группа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Полилиния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Полилиния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Полилиния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Полилиния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Полилиния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Полилиния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Полилиния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Полилиния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Полилиния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Полилиния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Полилиния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Полилиния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/>
                                  </a:solidFill>
                                  <a:ln w="0">
                                    <a:solidFill>
                                      <a:srgbClr val="44546A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Группа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Полилиния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Полилиния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Полилиния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Полилиния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Полилиния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Полилиния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Полилиния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Полилиния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Полилиния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Полилиния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Полилиния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4546A">
                                      <a:alpha val="20000"/>
                                    </a:srgbClr>
                                  </a:solidFill>
                                  <a:ln w="0">
                                    <a:solidFill>
                                      <a:srgbClr val="44546A">
                                        <a:alpha val="20000"/>
                                      </a:srgb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AA77FAB" id="Группа 2" o:spid="_x0000_s1026" style="position:absolute;margin-left:0;margin-top:0;width:247.95pt;height:718.55pt;z-index:-251658240;mso-height-percent:950;mso-left-percent:40;mso-position-horizontal-relative:page;mso-position-vertical:center;mso-position-vertical-relative:page;mso-height-percent:950;mso-left-percent:40" coordsize="31487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">
                    <v:rect id="Прямоугольник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" fillcolor="#44546a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Пятиугольник 4" o:spid="_x0000_s1028" type="#_x0000_t15" style="position:absolute;left:761;top:24384;width:30726;height:8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" adj="18740" fillcolor="#5b9bd5" stroked="f" strokeweight="1pt">
                      <v:textbox inset=",0,14.4pt,0">
                        <w:txbxContent>
                          <w:sdt>
                            <w:sdtPr>
                              <w:rPr>
                                <w:b/>
                                <w:outline/>
                                <w:color w:val="4472C4" w:themeColor="accent5"/>
                                <w:sz w:val="96"/>
                                <w:szCs w:val="2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alias w:val="Дата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8D10CDC" w14:textId="77777777" w:rsidR="00024C10" w:rsidRPr="00AD24DE" w:rsidRDefault="00024C10" w:rsidP="00024C10">
                                <w:pPr>
                                  <w:pStyle w:val="a6"/>
                                  <w:jc w:val="right"/>
                                  <w:rPr>
                                    <w:b/>
                                    <w:outline/>
                                    <w:color w:val="4472C4" w:themeColor="accent5"/>
                                    <w:sz w:val="28"/>
                                    <w:szCs w:val="28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r w:rsidRPr="00AD24DE">
                                  <w:rPr>
                                    <w:b/>
                                    <w:outline/>
                                    <w:color w:val="4472C4" w:themeColor="accent5"/>
                                    <w:sz w:val="96"/>
                                    <w:szCs w:val="28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Группа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Группа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Полилиния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" path="m,l39,152,84,304r38,113l122,440,76,306,39,180,6,53,,xe" fillcolor="#44546a" strokecolor="#44546a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Полилиния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" path="m,l8,19,37,93r30,74l116,269r-8,l60,169,30,98,1,25,,xe" fillcolor="#44546a" strokecolor="#44546a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Полилиния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" path="m,l,,1,79r2,80l12,317,23,476,39,634,58,792,83,948r24,138l135,1223r5,49l138,1262,105,1106,77,949,53,792,35,634,20,476,9,317,2,159,,79,,xe" fillcolor="#44546a" strokecolor="#44546a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Полилиния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" path="m45,r,l35,66r-9,67l14,267,6,401,3,534,6,669r8,134l18,854r,-3l9,814,8,803,1,669,,534,3,401,12,267,25,132,34,66,45,xe" fillcolor="#44546a" strokecolor="#44546a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Полилиния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" path="m,l10,44r11,82l34,207r19,86l75,380r25,86l120,521r21,55l152,618r2,11l140,595,115,532,93,468,67,383,47,295,28,207,12,104,,xe" fillcolor="#44546a" strokecolor="#44546a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Полилиния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" path="m,l33,69r-9,l12,35,,xe" fillcolor="#44546a" strokecolor="#44546a" strokeweight="0">
                          <v:path arrowok="t" o:connecttype="custom" o:connectlocs="0,0;52388,109538;38100,109538;19050,55563;0,0" o:connectangles="0,0,0,0,0"/>
                        </v:shape>
                        <v:shape id="Полилиния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" path="m,l9,37r,3l15,93,5,49,,xe" fillcolor="#44546a" strokecolor="#44546a" strokeweight="0">
                          <v:path arrowok="t" o:connecttype="custom" o:connectlocs="0,0;14288,58738;14288,63500;23813,147638;7938,77788;0,0" o:connectangles="0,0,0,0,0,0"/>
                        </v:shape>
                        <v:shape id="Полилиния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" path="m394,r,l356,38,319,77r-35,40l249,160r-42,58l168,276r-37,63l98,402,69,467,45,535,26,604,14,673,7,746,6,766,,749r1,-5l7,673,21,603,40,533,65,466,94,400r33,-64l164,275r40,-60l248,158r34,-42l318,76,354,37,394,xe" fillcolor="#44546a" strokecolor="#44546a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Полилиния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" path="m,l6,16r1,3l11,80r9,52l33,185r3,9l21,161,15,145,5,81,1,41,,xe" fillcolor="#44546a" strokecolor="#44546a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Полилиния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" path="m,l31,65r-8,l,xe" fillcolor="#44546a" strokecolor="#44546a" strokeweight="0">
                          <v:path arrowok="t" o:connecttype="custom" o:connectlocs="0,0;49213,103188;36513,103188;0,0" o:connectangles="0,0,0,0"/>
                        </v:shape>
                        <v:shape id="Полилиния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" path="m,l6,17,7,42,6,39,,23,,xe" fillcolor="#44546a" strokecolor="#44546a" strokeweight="0">
                          <v:path arrowok="t" o:connecttype="custom" o:connectlocs="0,0;9525,26988;11113,66675;9525,61913;0,36513;0,0" o:connectangles="0,0,0,0,0,0"/>
                        </v:shape>
                        <v:shape id="Полилиния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" path="m,l6,16,21,49,33,84r12,34l44,118,13,53,11,42,,xe" fillcolor="#44546a" strokecolor="#44546a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Группа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Полилиния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" path="m,l41,155,86,309r39,116l125,450,79,311,41,183,7,54,,xe" fillcolor="#44546a" strokecolor="#44546a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Полилиния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" path="m,l8,20,37,96r32,74l118,275r-9,l61,174,30,100,,26,,xe" fillcolor="#44546a" strokecolor="#44546a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Полилиния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" path="m,l16,72r4,49l18,112,,31,,xe" fillcolor="#44546a" strokecolor="#44546a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Полилиния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" path="m,l11,46r11,83l36,211r19,90l76,389r27,87l123,533r21,55l155,632r3,11l142,608,118,544,95,478,69,391,47,302,29,212,13,107,,xe" fillcolor="#44546a" strokecolor="#44546a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Полилиния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" path="m,l33,71r-9,l11,36,,xe" fillcolor="#44546a" strokecolor="#44546a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Полилиния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" path="m,l8,37r,4l15,95,4,49,,xe" fillcolor="#44546a" strokecolor="#44546a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Полилиния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" path="m402,r,1l363,39,325,79r-35,42l255,164r-44,58l171,284r-38,62l100,411,71,478,45,546,27,617,13,689,7,761r,21l,765r1,-4l7,688,21,616,40,545,66,475,95,409r35,-66l167,281r42,-61l253,163r34,-43l324,78,362,38,402,xe" fillcolor="#44546a" strokecolor="#44546a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Полилиния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" path="m,l6,15r1,3l12,80r9,54l33,188r4,8l22,162,15,146,5,81,1,40,,xe" fillcolor="#44546a" strokecolor="#44546a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Полилиния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" path="m,l31,66r-7,l,xe" fillcolor="#44546a" strokecolor="#44546a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Полилиния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" path="m,l7,17r,26l6,40,,25,,xe" fillcolor="#44546a" strokecolor="#44546a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Полилиния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" path="m,l7,16,22,50,33,86r13,35l45,121,14,55,11,44,,xe" fillcolor="#44546a" strokecolor="#44546a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0D0BA030" w14:textId="77777777" w:rsidR="00024C10" w:rsidRPr="00024C10" w:rsidRDefault="00B076B0" w:rsidP="00024C10">
          <w:r>
            <w:rPr>
              <w:lang w:eastAsia="ru-RU"/>
            </w:rPr>
            <mc:AlternateContent>
              <mc:Choice Requires="wpg">
                <w:drawing>
                  <wp:anchor distT="0" distB="0" distL="114300" distR="114300" simplePos="0" relativeHeight="251666432" behindDoc="0" locked="0" layoutInCell="1" allowOverlap="1" wp14:anchorId="6ADC5C42" wp14:editId="22CC4EC2">
                    <wp:simplePos x="0" y="0"/>
                    <wp:positionH relativeFrom="column">
                      <wp:posOffset>2537534</wp:posOffset>
                    </wp:positionH>
                    <wp:positionV relativeFrom="paragraph">
                      <wp:posOffset>4634906</wp:posOffset>
                    </wp:positionV>
                    <wp:extent cx="4212590" cy="4145280"/>
                    <wp:effectExtent l="0" t="0" r="0" b="7620"/>
                    <wp:wrapNone/>
                    <wp:docPr id="451" name="Группа 4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212590" cy="4145280"/>
                              <a:chOff x="0" y="0"/>
                              <a:chExt cx="4212590" cy="414528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Рисунок 11" descr="ЛОГО-телеграмм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212590" cy="41452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48" name="Надпись 448"/>
                            <wps:cNvSpPr txBox="1"/>
                            <wps:spPr>
                              <a:xfrm>
                                <a:off x="475013" y="475013"/>
                                <a:ext cx="3313216" cy="324196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1786DB" w14:textId="77777777" w:rsidR="00DB6A7D" w:rsidRPr="00B076B0" w:rsidRDefault="00DB6A7D" w:rsidP="00DB6A7D">
                                  <w:pPr>
                                    <w:jc w:val="center"/>
                                    <w:rPr>
                                      <w:b/>
                                      <w:color w:val="00B0F0"/>
                                      <w:sz w:val="64"/>
                                      <w:szCs w:val="64"/>
                                      <w14:textOutline w14:w="6604" w14:cap="flat" w14:cmpd="sng" w14:algn="ctr">
                                        <w14:solidFill>
                                          <w14:srgbClr w14:val="0070C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076B0">
                                    <w:rPr>
                                      <w:b/>
                                      <w:color w:val="00B0F0"/>
                                      <w:sz w:val="64"/>
                                      <w:szCs w:val="64"/>
                                      <w14:textOutline w14:w="6604" w14:cap="flat" w14:cmpd="sng" w14:algn="ctr">
                                        <w14:solidFill>
                                          <w14:srgbClr w14:val="0070C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АКМАЛ    92 923 85 20</w:t>
                                  </w:r>
                                </w:p>
                              </w:txbxContent>
                            </wps:txbx>
  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ArchUp">
                                <a:avLst>
                                  <a:gd name="adj" fmla="val 8690749"/>
                                </a:avLst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ADC5C42" id="Группа 451" o:spid="_x0000_s1055" style="position:absolute;margin-left:199.8pt;margin-top:364.95pt;width:331.7pt;height:326.4pt;z-index:251666432" coordsize="42125,41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исунок 11" o:spid="_x0000_s1056" type="#_x0000_t75" alt="ЛОГО-телеграмм" style="position:absolute;width:42125;height:41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">
                      <v:imagedata r:id="rId8" o:title="ЛОГО-телеграмм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448" o:spid="_x0000_s1057" type="#_x0000_t202" style="position:absolute;left:4750;top:4750;width:33132;height:3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" filled="f" stroked="f" strokeweight=".5pt">
                      <v:textbox>
                        <w:txbxContent>
                          <w:p w14:paraId="631786DB" w14:textId="77777777" w:rsidR="00DB6A7D" w:rsidRPr="00B076B0" w:rsidRDefault="00DB6A7D" w:rsidP="00DB6A7D">
                            <w:pPr>
                              <w:jc w:val="center"/>
                              <w:rPr>
                                <w:b/>
                                <w:color w:val="00B0F0"/>
                                <w:sz w:val="64"/>
                                <w:szCs w:val="64"/>
                                <w14:textOutline w14:w="6604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076B0">
                              <w:rPr>
                                <w:b/>
                                <w:color w:val="00B0F0"/>
                                <w:sz w:val="64"/>
                                <w:szCs w:val="64"/>
                                <w14:textOutline w14:w="6604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АКМАЛ    92 923 85 20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024C10" w:rsidRPr="00024C10">
            <w:rPr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2F628D8" wp14:editId="08899B12">
                    <wp:simplePos x="0" y="0"/>
                    <wp:positionH relativeFrom="page">
                      <wp:posOffset>1804946</wp:posOffset>
                    </wp:positionH>
                    <wp:positionV relativeFrom="page">
                      <wp:posOffset>9676592</wp:posOffset>
                    </wp:positionV>
                    <wp:extent cx="4556042" cy="791384"/>
                    <wp:effectExtent l="0" t="0" r="0" b="8890"/>
                    <wp:wrapNone/>
                    <wp:docPr id="32" name="Надпись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56042" cy="7913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AF96781" w14:textId="77777777" w:rsidR="00024C10" w:rsidRDefault="00AD24DE" w:rsidP="00024C10">
                                <w:pPr>
                                  <w:pStyle w:val="a6"/>
                                  <w:jc w:val="center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AD24DE">
                                  <w:rPr>
                                    <w:caps/>
                                    <w:color w:val="595959" w:themeColor="text1" w:themeTint="A6"/>
                                    <w:sz w:val="44"/>
                                    <w:szCs w:val="20"/>
                                  </w:rPr>
                                  <w:t xml:space="preserve">МЕДЭКЗАМЕН: </w:t>
                                </w: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8"/>
                                      <w:szCs w:val="20"/>
                                    </w:rPr>
                                    <w:alias w:val="Организация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24C10" w:rsidRPr="00AD24DE">
                                      <w:rPr>
                                        <w:caps/>
                                        <w:color w:val="595959" w:themeColor="text1" w:themeTint="A6"/>
                                        <w:sz w:val="28"/>
                                        <w:szCs w:val="20"/>
                                      </w:rPr>
                                      <w:t>УЧИСЬ И СДАВАЙ НА ОТЛИЧНО!</w:t>
                                    </w:r>
                                  </w:sdtContent>
                                </w:sdt>
                              </w:p>
                              <w:p w14:paraId="7D04AFF4" w14:textId="77777777" w:rsidR="00024C10" w:rsidRPr="00024C10" w:rsidRDefault="00024C10" w:rsidP="00024C10">
                                <w:pPr>
                                  <w:pStyle w:val="a6"/>
                                  <w:jc w:val="center"/>
                                  <w:rPr>
                                    <w:color w:val="595959" w:themeColor="text1" w:themeTint="A6"/>
                                    <w:sz w:val="24"/>
                                    <w:szCs w:val="20"/>
                                  </w:rPr>
                                </w:pPr>
                                <w:r w:rsidRPr="00024C10">
                                  <w:rPr>
                                    <w:caps/>
                                    <w:color w:val="595959" w:themeColor="text1" w:themeTint="A6"/>
                                    <w:sz w:val="24"/>
                                    <w:szCs w:val="20"/>
                                  </w:rPr>
                                  <w:t>2025</w:t>
                                </w: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 w:rsidR="00324ED5">
                                  <w:rPr>
                                    <w:caps/>
                                    <w:color w:val="595959" w:themeColor="text1" w:themeTint="A6"/>
                                    <w:sz w:val="24"/>
                                    <w:szCs w:val="20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F628D8" id="Надпись 32" o:spid="_x0000_s1058" type="#_x0000_t202" style="position:absolute;margin-left:142.1pt;margin-top:761.95pt;width:358.75pt;height:62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" filled="f" stroked="f" strokeweight=".5pt">
                    <v:textbox inset="0,0,0,0">
                      <w:txbxContent>
                        <w:p w14:paraId="6AF96781" w14:textId="77777777" w:rsidR="00024C10" w:rsidRDefault="00AD24DE" w:rsidP="00024C10">
                          <w:pPr>
                            <w:pStyle w:val="a6"/>
                            <w:jc w:val="center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AD24DE">
                            <w:rPr>
                              <w:caps/>
                              <w:color w:val="595959" w:themeColor="text1" w:themeTint="A6"/>
                              <w:sz w:val="44"/>
                              <w:szCs w:val="20"/>
                            </w:rPr>
                            <w:t xml:space="preserve">МЕДЭКЗАМЕН: </w:t>
                          </w: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8"/>
                                <w:szCs w:val="20"/>
                              </w:rPr>
                              <w:alias w:val="Организация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24C10" w:rsidRPr="00AD24DE">
                                <w:rPr>
                                  <w:caps/>
                                  <w:color w:val="595959" w:themeColor="text1" w:themeTint="A6"/>
                                  <w:sz w:val="28"/>
                                  <w:szCs w:val="20"/>
                                </w:rPr>
                                <w:t>УЧИСЬ И СДАВАЙ НА ОТЛИЧНО!</w:t>
                              </w:r>
                            </w:sdtContent>
                          </w:sdt>
                        </w:p>
                        <w:p w14:paraId="7D04AFF4" w14:textId="77777777" w:rsidR="00024C10" w:rsidRPr="00024C10" w:rsidRDefault="00024C10" w:rsidP="00024C10">
                          <w:pPr>
                            <w:pStyle w:val="a6"/>
                            <w:jc w:val="center"/>
                            <w:rPr>
                              <w:color w:val="595959" w:themeColor="text1" w:themeTint="A6"/>
                              <w:sz w:val="24"/>
                              <w:szCs w:val="20"/>
                            </w:rPr>
                          </w:pPr>
                          <w:r w:rsidRPr="00024C10">
                            <w:rPr>
                              <w:caps/>
                              <w:color w:val="595959" w:themeColor="text1" w:themeTint="A6"/>
                              <w:sz w:val="24"/>
                              <w:szCs w:val="20"/>
                            </w:rPr>
                            <w:t>2025</w:t>
                          </w: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/</w:t>
                          </w:r>
                          <w:r w:rsidR="00324ED5">
                            <w:rPr>
                              <w:caps/>
                              <w:color w:val="595959" w:themeColor="text1" w:themeTint="A6"/>
                              <w:sz w:val="24"/>
                              <w:szCs w:val="20"/>
                            </w:rPr>
                            <w:t>11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24C10" w:rsidRPr="00024C10">
            <w:rPr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0EC8A6" wp14:editId="2C344A3E">
                    <wp:simplePos x="0" y="0"/>
                    <wp:positionH relativeFrom="page">
                      <wp:posOffset>842838</wp:posOffset>
                    </wp:positionH>
                    <wp:positionV relativeFrom="page">
                      <wp:posOffset>2011680</wp:posOffset>
                    </wp:positionV>
                    <wp:extent cx="6424654" cy="803081"/>
                    <wp:effectExtent l="0" t="0" r="14605" b="0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24654" cy="8030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4E7F8CF" w14:textId="77777777" w:rsidR="00024C10" w:rsidRPr="00324ED5" w:rsidRDefault="009A0E5F" w:rsidP="00324ED5">
                                <w:pPr>
                                  <w:pStyle w:val="a6"/>
                                  <w:shd w:val="clear" w:color="auto" w:fill="F2F2F2" w:themeFill="background1" w:themeFillShade="F2"/>
                                  <w:jc w:val="center"/>
                                  <w:rPr>
                                    <w:rFonts w:ascii="DS BroadBrush" w:eastAsiaTheme="majorEastAsia" w:hAnsi="DS BroadBrush" w:cstheme="majorBidi"/>
                                    <w:sz w:val="108"/>
                                    <w:szCs w:val="108"/>
                                    <w14:shadow w14:blurRad="50800" w14:dist="50800" w14:dir="5400000" w14:sx="0" w14:sy="0" w14:kx="0" w14:ky="0" w14:algn="ctr">
                                      <w14:schemeClr w14:val="bg1"/>
                                    </w14:shadow>
                                    <w14:textFill>
                                      <w14:noFill/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ascii="DS BroadBrush" w:eastAsiaTheme="majorEastAsia" w:hAnsi="DS BroadBrush" w:cs="Times New Roman"/>
                                      <w:b/>
                                      <w:color w:val="000000" w:themeColor="text1"/>
                                      <w:w w:val="80"/>
                                      <w:sz w:val="96"/>
                                      <w:szCs w:val="104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Название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24C10" w:rsidRPr="00AD24DE">
                                      <w:rPr>
                                        <w:rFonts w:ascii="DS BroadBrush" w:eastAsiaTheme="majorEastAsia" w:hAnsi="DS BroadBrush" w:cs="Times New Roman"/>
                                        <w:b/>
                                        <w:color w:val="000000" w:themeColor="text1"/>
                                        <w:w w:val="80"/>
                                        <w:sz w:val="96"/>
                                        <w:szCs w:val="104"/>
                                        <w14:shadow w14:blurRad="12700" w14:dist="38100" w14:dir="2700000" w14:sx="100000" w14:sy="100000" w14:kx="0" w14:ky="0" w14:algn="tl">
                                          <w14:schemeClr w14:val="bg1">
                                            <w14:lumMod w14:val="5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0EC8A6" id="Надпись 1" o:spid="_x0000_s1059" type="#_x0000_t202" style="position:absolute;margin-left:66.35pt;margin-top:158.4pt;width:505.9pt;height:63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" filled="f" stroked="f" strokeweight=".5pt">
                    <v:textbox inset="0,0,0,0">
                      <w:txbxContent>
                        <w:p w14:paraId="04E7F8CF" w14:textId="77777777" w:rsidR="00024C10" w:rsidRPr="00324ED5" w:rsidRDefault="009A0E5F" w:rsidP="00324ED5">
                          <w:pPr>
                            <w:pStyle w:val="a6"/>
                            <w:shd w:val="clear" w:color="auto" w:fill="F2F2F2" w:themeFill="background1" w:themeFillShade="F2"/>
                            <w:jc w:val="center"/>
                            <w:rPr>
                              <w:rFonts w:ascii="DS BroadBrush" w:eastAsiaTheme="majorEastAsia" w:hAnsi="DS BroadBrush" w:cstheme="majorBidi"/>
                              <w:sz w:val="108"/>
                              <w:szCs w:val="108"/>
                              <w14:shadow w14:blurRad="50800" w14:dist="50800" w14:dir="5400000" w14:sx="0" w14:sy="0" w14:kx="0" w14:ky="0" w14:algn="ctr">
                                <w14:schemeClr w14:val="bg1"/>
                              </w14:shadow>
                              <w14:textFill>
                                <w14:noFill/>
                              </w14:textFill>
                            </w:rPr>
                          </w:pPr>
                          <w:sdt>
                            <w:sdtPr>
                              <w:rPr>
                                <w:rFonts w:ascii="DS BroadBrush" w:eastAsiaTheme="majorEastAsia" w:hAnsi="DS BroadBrush" w:cs="Times New Roman"/>
                                <w:b/>
                                <w:color w:val="000000" w:themeColor="text1"/>
                                <w:w w:val="80"/>
                                <w:sz w:val="96"/>
                                <w:szCs w:val="104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alias w:val="Название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24C10" w:rsidRPr="00AD24DE">
                                <w:rPr>
                                  <w:rFonts w:ascii="DS BroadBrush" w:eastAsiaTheme="majorEastAsia" w:hAnsi="DS BroadBrush" w:cs="Times New Roman"/>
                                  <w:b/>
                                  <w:color w:val="000000" w:themeColor="text1"/>
                                  <w:w w:val="80"/>
                                  <w:sz w:val="96"/>
                                  <w:szCs w:val="104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24C10" w:rsidRPr="00024C10">
            <w:br w:type="page"/>
          </w:r>
        </w:p>
      </w:sdtContent>
    </w:sdt>
    <w:p w14:paraId="35F7B354" w14:textId="77777777" w:rsidR="002501F4" w:rsidRDefault="002501F4" w:rsidP="00297C24">
      <w:bookmarkStart w:id="0" w:name="_GoBack"/>
      <w:bookmarkEnd w:id="0"/>
    </w:p>
    <w:sectPr w:rsidR="002501F4" w:rsidSect="000503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624" w:bottom="680" w:left="567" w:header="0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C25CA4" w14:textId="77777777" w:rsidR="009A0E5F" w:rsidRDefault="009A0E5F">
      <w:pPr>
        <w:spacing w:after="0" w:line="240" w:lineRule="auto"/>
      </w:pPr>
      <w:r>
        <w:separator/>
      </w:r>
    </w:p>
  </w:endnote>
  <w:endnote w:type="continuationSeparator" w:id="0">
    <w:p w14:paraId="27611E52" w14:textId="77777777" w:rsidR="009A0E5F" w:rsidRDefault="009A0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S BroadBrush">
    <w:altName w:val="Calibri"/>
    <w:charset w:val="00"/>
    <w:family w:val="script"/>
    <w:pitch w:val="variable"/>
    <w:sig w:usb0="00000201" w:usb1="00000000" w:usb2="00000000" w:usb3="00000000" w:csb0="00000005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BFAD1E" w14:textId="77777777" w:rsidR="005C4A28" w:rsidRDefault="005C4A2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5828123"/>
      <w:docPartObj>
        <w:docPartGallery w:val="Page Numbers (Bottom of Page)"/>
        <w:docPartUnique/>
      </w:docPartObj>
    </w:sdtPr>
    <w:sdtEndPr/>
    <w:sdtContent>
      <w:sdt>
        <w:sdtPr>
          <w:id w:val="370742600"/>
          <w:docPartObj>
            <w:docPartGallery w:val="Page Numbers (Bottom of Page)"/>
            <w:docPartUnique/>
          </w:docPartObj>
        </w:sdtPr>
        <w:sdtEndPr/>
        <w:sdtContent>
          <w:sdt>
            <w:sdtPr>
              <w:id w:val="1556359620"/>
              <w:docPartObj>
                <w:docPartGallery w:val="Page Numbers (Bottom of Page)"/>
                <w:docPartUnique/>
              </w:docPartObj>
            </w:sdtPr>
            <w:sdtEndPr/>
            <w:sdtContent>
              <w:sdt>
                <w:sdtPr>
                  <w:id w:val="-2129465762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sdt>
                    <w:sdtPr>
                      <w:id w:val="-251207999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sdt>
                        <w:sdtPr>
                          <w:rPr>
                            <w:rFonts w:ascii="Calibri" w:eastAsia="Calibri" w:hAnsi="Calibri" w:cs="Times New Roman"/>
                            <w:color w:val="000000"/>
                            <w:kern w:val="2"/>
                            <w:sz w:val="22"/>
                            <w:lang w:eastAsia="ru-RU"/>
                          </w:rPr>
                          <w:id w:val="30698162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eastAsia="Calibri" w:cs="Times New Roman"/>
                                <w:color w:val="000000"/>
                              </w:rPr>
                              <w:id w:val="213174039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p w14:paraId="4D06FEAB" w14:textId="77777777" w:rsidR="00050344" w:rsidRPr="00987997" w:rsidRDefault="0054184A" w:rsidP="00050344">
                                <w:pPr>
                                  <w:tabs>
                                    <w:tab w:val="center" w:pos="5670"/>
                                    <w:tab w:val="right" w:pos="10065"/>
                                  </w:tabs>
                                  <w:spacing w:after="0"/>
                                  <w:rPr>
                                    <w:rFonts w:eastAsia="Times New Roman" w:cs="Times New Roman"/>
                                    <w:sz w:val="24"/>
                                    <w:szCs w:val="24"/>
                                    <w:lang w:eastAsia="ru-RU"/>
                                  </w:rPr>
                                </w:pPr>
                                <w:r>
                                  <w:rPr>
                                    <w:lang w:eastAsia="ru-RU"/>
                                  </w:rPr>
                                  <mc:AlternateContent>
                                    <mc:Choice Requires="wps">
                                      <w:drawing>
                                        <wp:anchor distT="0" distB="0" distL="114300" distR="114300" simplePos="0" relativeHeight="251662336" behindDoc="0" locked="0" layoutInCell="1" allowOverlap="1" wp14:anchorId="63497EE2" wp14:editId="15959E50">
                                          <wp:simplePos x="0" y="0"/>
                                          <wp:positionH relativeFrom="column">
                                            <wp:posOffset>4231005</wp:posOffset>
                                          </wp:positionH>
                                          <wp:positionV relativeFrom="paragraph">
                                            <wp:posOffset>-2795270</wp:posOffset>
                                          </wp:positionV>
                                          <wp:extent cx="1866900" cy="1800225"/>
                                          <wp:effectExtent l="0" t="0" r="0" b="0"/>
                                          <wp:wrapNone/>
                                          <wp:docPr id="449" name="Надпись 449"/>
                                          <wp:cNvGraphicFramePr/>
                                          <a:graphic xmlns:a="http://schemas.openxmlformats.org/drawingml/2006/main">
                                            <a:graphicData uri="http://schemas.microsoft.com/office/word/2010/wordprocessingShape">
                                              <wps:wsp>
                                                <wps:cNvSpPr txBox="1"/>
                                                <wps:spPr>
                                                  <a:xfrm>
                                                    <a:off x="0" y="0"/>
                                                    <a:ext cx="1866900" cy="18002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9C66010" w14:textId="77777777" w:rsidR="0054184A" w:rsidRPr="0054184A" w:rsidRDefault="0054184A" w:rsidP="0054184A">
                                                      <w:pPr>
                                                        <w:jc w:val="center"/>
                                                        <w:rPr>
                                                          <w:b/>
                                                          <w:color w:val="9CC2E5" w:themeColor="accent1" w:themeTint="99"/>
                                                          <w:sz w:val="36"/>
                                                          <w:szCs w:val="72"/>
                                                          <w14:textOutline w14:w="6604" w14:cap="flat" w14:cmpd="sng" w14:algn="ctr">
                                                            <w14:solidFill>
                                                              <w14:schemeClr w14:val="accent1">
                                                                <w14:lumMod w14:val="60000"/>
                                                                <w14:lumOff w14:val="40000"/>
                                                              </w14:schemeClr>
                                                            </w14:solidFill>
                                                            <w14:prstDash w14:val="solid"/>
                                                            <w14:round/>
                                                          </w14:textOutline>
                                                        </w:rPr>
                                                      </w:pPr>
                                                      <w:r w:rsidRPr="0054184A">
                                                        <w:rPr>
                                                          <w:b/>
                                                          <w:color w:val="9CC2E5" w:themeColor="accent1" w:themeTint="99"/>
                                                          <w:sz w:val="36"/>
                                                          <w:szCs w:val="72"/>
                                                          <w14:textOutline w14:w="6604" w14:cap="flat" w14:cmpd="sng" w14:algn="ctr">
                                                            <w14:solidFill>
                                                              <w14:schemeClr w14:val="accent1">
                                                                <w14:lumMod w14:val="60000"/>
                                                                <w14:lumOff w14:val="40000"/>
                                                              </w14:schemeClr>
                                                            </w14:solidFill>
                                                            <w14:prstDash w14:val="solid"/>
                                                            <w14:round/>
                                                          </w14:textOutline>
                                                        </w:rPr>
                                                        <w:t>АКМАЛ    92 923 85 20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ArchUp">
                                                    <a:avLst>
                                                      <a:gd name="adj" fmla="val 8690749"/>
                                                    </a:avLst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a:graphicData>
                                          </a:graphic>
                                          <wp14:sizeRelH relativeFrom="margin">
                                            <wp14:pctWidth>0</wp14:pctWidth>
                                          </wp14:sizeRelH>
                                          <wp14:sizeRelV relativeFrom="margin">
                                            <wp14:pctHeight>0</wp14:pctHeight>
                                          </wp14:sizeRelV>
                                        </wp:anchor>
                                      </w:drawing>
                                    </mc:Choice>
                                    <mc:Fallback>
                                      <w:pict>
                                        <v:shapetype w14:anchorId="63497EE2" id="_x0000_t202" coordsize="21600,21600" o:spt="202" path="m,l,21600r21600,l21600,xe">
                                          <v:stroke joinstyle="miter"/>
                                          <v:path gradientshapeok="t" o:connecttype="rect"/>
                                        </v:shapetype>
                                        <v:shape id="Надпись 449" o:spid="_x0000_s1060" type="#_x0000_t202" style="position:absolute;margin-left:333.15pt;margin-top:-220.1pt;width:147pt;height:14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" filled="f" stroked="f" strokeweight=".5pt">
                                          <v:textbox>
                                            <w:txbxContent>
                                              <w:p w14:paraId="29C66010" w14:textId="77777777" w:rsidR="0054184A" w:rsidRPr="0054184A" w:rsidRDefault="0054184A" w:rsidP="0054184A">
                                                <w:pPr>
                                                  <w:jc w:val="center"/>
                                                  <w:rPr>
                                                    <w:b/>
                                                    <w:color w:val="9CC2E5" w:themeColor="accent1" w:themeTint="99"/>
                                                    <w:sz w:val="36"/>
                                                    <w:szCs w:val="72"/>
                                                    <w14:textOutline w14:w="6604" w14:cap="flat" w14:cmpd="sng" w14:algn="ctr">
                                                      <w14:solidFill>
                                                        <w14:schemeClr w14:val="accent1">
                                                          <w14:lumMod w14:val="60000"/>
                                                          <w14:lumOff w14:val="40000"/>
                                                        </w14:schemeClr>
                                                      </w14:solidFill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</w:pPr>
                                                <w:r w:rsidRPr="0054184A">
                                                  <w:rPr>
                                                    <w:b/>
                                                    <w:color w:val="9CC2E5" w:themeColor="accent1" w:themeTint="99"/>
                                                    <w:sz w:val="36"/>
                                                    <w:szCs w:val="72"/>
                                                    <w14:textOutline w14:w="6604" w14:cap="flat" w14:cmpd="sng" w14:algn="ctr">
                                                      <w14:solidFill>
                                                        <w14:schemeClr w14:val="accent1">
                                                          <w14:lumMod w14:val="60000"/>
                                                          <w14:lumOff w14:val="40000"/>
                                                        </w14:schemeClr>
                                                      </w14:solidFill>
                                                      <w14:prstDash w14:val="solid"/>
                                                      <w14:round/>
                                                    </w14:textOutline>
                                                  </w:rPr>
                                                  <w:t>АКМАЛ    92 923 85 20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w:pict>
                                    </mc:Fallback>
                                  </mc:AlternateContent>
                                </w:r>
                                <w:r w:rsidR="009A0E5F">
                                  <w:rPr>
                                    <w:lang w:eastAsia="ru-RU"/>
                                  </w:rPr>
                                  <w:pict w14:anchorId="27E7205B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WordPictureWatermark197844595" o:spid="_x0000_s2052" type="#_x0000_t75" style="position:absolute;margin-left:316.95pt;margin-top:534.9pt;width:178.45pt;height:175.6pt;z-index:-251656192;mso-position-horizontal:absolute;mso-position-horizontal-relative:margin;mso-position-vertical-relative:margin" o:allowincell="f">
                                      <v:imagedata r:id="rId1" o:title="ЛОГО-телеграмм" blacklevel="9830f"/>
                                      <w10:wrap anchorx="margin" anchory="margin"/>
                                    </v:shape>
                                  </w:pict>
                                </w:r>
                                <w:r w:rsidR="00024C10" w:rsidRPr="00987997">
                                  <w:rPr>
                                    <w:rFonts w:eastAsia="Calibri" w:cs="Times New Roman"/>
                                    <w:color w:val="000000"/>
                                  </w:rPr>
                                  <w:tab/>
                                </w:r>
                                <w:r w:rsidR="00024C10" w:rsidRPr="003E7B6B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val="en-US" w:eastAsia="ru-RU"/>
                                  </w:rPr>
                                  <w:t>t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eastAsia="ru-RU"/>
                                  </w:rPr>
                                  <w:t>.</w:t>
                                </w:r>
                                <w:r w:rsidR="00024C10" w:rsidRPr="003E7B6B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val="en-US" w:eastAsia="ru-RU"/>
                                  </w:rPr>
                                  <w:t>me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eastAsia="ru-RU"/>
                                  </w:rPr>
                                  <w:t>/</w:t>
                                </w:r>
                                <w:r w:rsidR="00024C10" w:rsidRPr="003E7B6B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val="en-US" w:eastAsia="ru-RU"/>
                                  </w:rPr>
                                  <w:t>fr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eastAsia="ru-RU"/>
                                  </w:rPr>
                                  <w:t>_</w:t>
                                </w:r>
                                <w:r w:rsidR="00024C10" w:rsidRPr="003E7B6B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val="en-US" w:eastAsia="ru-RU"/>
                                  </w:rPr>
                                  <w:t>ray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eastAsia="ru-RU"/>
                                  </w:rPr>
                                  <w:t>7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sz w:val="24"/>
                                    <w:szCs w:val="24"/>
                                    <w:lang w:eastAsia="ru-RU"/>
                                  </w:rPr>
                                  <w:t xml:space="preserve">    </w:t>
                                </w:r>
                                <w:r w:rsidR="00024C10" w:rsidRPr="003E7B6B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en-GB" w:eastAsia="ru-RU"/>
                                  </w:rPr>
                                  <w:t>ORIGINAL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ru-RU"/>
                                  </w:rPr>
                                  <w:t xml:space="preserve"> </w:t>
                                </w:r>
                                <w:r w:rsidR="00024C10" w:rsidRPr="003E7B6B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ru-RU"/>
                                  </w:rPr>
                                  <w:t>только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ru-RU"/>
                                  </w:rPr>
                                  <w:t xml:space="preserve"> </w:t>
                                </w:r>
                                <w:r w:rsidR="00024C10" w:rsidRPr="003E7B6B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ru-RU"/>
                                  </w:rPr>
                                  <w:t>в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ru-RU"/>
                                  </w:rPr>
                                  <w:t xml:space="preserve"> </w:t>
                                </w:r>
                                <w:r w:rsidR="00024C10" w:rsidRPr="003E7B6B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val="en-US" w:eastAsia="ru-RU"/>
                                  </w:rPr>
                                  <w:t>FRRAY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eastAsia="ru-RU"/>
                                  </w:rPr>
                                  <w:t xml:space="preserve">    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eastAsia="ru-RU"/>
                                  </w:rPr>
                                  <w:t>МедЭкзамен:</w:t>
                                </w:r>
                                <w:r w:rsidR="00024C10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eastAsia="ru-RU"/>
                                  </w:rPr>
                                  <w:t xml:space="preserve"> </w:t>
                                </w:r>
                                <w:r w:rsidR="00024C10" w:rsidRPr="00987997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eastAsia="ru-RU"/>
                                  </w:rPr>
                                  <w:t>учись и сдавай</w:t>
                                </w:r>
                                <w:r w:rsidR="00024C10">
                                  <w:rPr>
                                    <w:rFonts w:eastAsia="Times New Roman" w:cs="Times New Roman"/>
                                    <w:b/>
                                    <w:szCs w:val="28"/>
                                    <w:lang w:eastAsia="ru-RU"/>
                                  </w:rPr>
                                  <w:t xml:space="preserve"> на отлично!</w:t>
                                </w:r>
                              </w:p>
                            </w:sdtContent>
                          </w:sdt>
                          <w:p w14:paraId="2064C8A7" w14:textId="77777777" w:rsidR="00050344" w:rsidRDefault="00024C10" w:rsidP="00050344">
                            <w:pPr>
                              <w:tabs>
                                <w:tab w:val="center" w:pos="4677"/>
                                <w:tab w:val="right" w:pos="9355"/>
                              </w:tabs>
                              <w:spacing w:after="240" w:line="240" w:lineRule="auto"/>
                              <w:jc w:val="center"/>
                            </w:pPr>
                            <w:r w:rsidRPr="003E7B6B">
                              <w:rPr>
                                <w:rFonts w:ascii="Calibri" w:eastAsia="Calibri" w:hAnsi="Calibri" w:cs="Times New Roman"/>
                                <w:noProof w:val="0"/>
                                <w:color w:val="000000"/>
                                <w:kern w:val="2"/>
                                <w:sz w:val="22"/>
                                <w:lang w:eastAsia="ru-RU"/>
                              </w:rPr>
                              <w:fldChar w:fldCharType="begin"/>
                            </w:r>
                            <w:r w:rsidRPr="003E7B6B">
                              <w:rPr>
                                <w:rFonts w:ascii="Calibri" w:eastAsia="Calibri" w:hAnsi="Calibri" w:cs="Times New Roman"/>
                                <w:color w:val="000000"/>
                                <w:kern w:val="2"/>
                                <w:sz w:val="22"/>
                                <w:lang w:eastAsia="ru-RU"/>
                              </w:rPr>
                              <w:instrText xml:space="preserve"> PAGE   \* MERGEFORMAT </w:instrText>
                            </w:r>
                            <w:r w:rsidRPr="003E7B6B">
                              <w:rPr>
                                <w:rFonts w:ascii="Calibri" w:eastAsia="Calibri" w:hAnsi="Calibri" w:cs="Times New Roman"/>
                                <w:noProof w:val="0"/>
                                <w:color w:val="000000"/>
                                <w:kern w:val="2"/>
                                <w:sz w:val="22"/>
                                <w:lang w:eastAsia="ru-RU"/>
                              </w:rPr>
                              <w:fldChar w:fldCharType="separate"/>
                            </w:r>
                            <w:r w:rsidR="00EA4E94">
                              <w:rPr>
                                <w:rFonts w:ascii="Calibri" w:eastAsia="Calibri" w:hAnsi="Calibri" w:cs="Times New Roman"/>
                                <w:color w:val="000000"/>
                                <w:kern w:val="2"/>
                                <w:sz w:val="22"/>
                                <w:lang w:eastAsia="ru-RU"/>
                              </w:rPr>
                              <w:t>3</w:t>
                            </w:r>
                            <w:r w:rsidRPr="003E7B6B">
                              <w:rPr>
                                <w:rFonts w:ascii="Calibri" w:eastAsia="Calibri" w:hAnsi="Calibri" w:cs="Times New Roman"/>
                                <w:color w:val="000000"/>
                                <w:kern w:val="2"/>
                                <w:sz w:val="22"/>
                                <w:lang w:eastAsia="ru-RU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729757" w14:textId="77777777" w:rsidR="005C4A28" w:rsidRDefault="005C4A2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A919FE" w14:textId="77777777" w:rsidR="009A0E5F" w:rsidRDefault="009A0E5F">
      <w:pPr>
        <w:spacing w:after="0" w:line="240" w:lineRule="auto"/>
      </w:pPr>
      <w:r>
        <w:separator/>
      </w:r>
    </w:p>
  </w:footnote>
  <w:footnote w:type="continuationSeparator" w:id="0">
    <w:p w14:paraId="2DF3E1D8" w14:textId="77777777" w:rsidR="009A0E5F" w:rsidRDefault="009A0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59CEBB" w14:textId="77777777" w:rsidR="005C4A28" w:rsidRDefault="005C4A2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14C1B" w14:textId="77777777" w:rsidR="00050344" w:rsidRPr="003E7B6B" w:rsidRDefault="009A0E5F" w:rsidP="00050344">
    <w:pPr>
      <w:tabs>
        <w:tab w:val="center" w:pos="4677"/>
        <w:tab w:val="center" w:pos="5173"/>
        <w:tab w:val="right" w:pos="9355"/>
      </w:tabs>
      <w:spacing w:after="0" w:line="240" w:lineRule="auto"/>
      <w:jc w:val="center"/>
      <w:rPr>
        <w:rFonts w:eastAsia="Times New Roman" w:cs="Times New Roman"/>
        <w:b/>
        <w:sz w:val="18"/>
        <w:szCs w:val="18"/>
        <w:lang w:val="en-US" w:eastAsia="ru-RU"/>
      </w:rPr>
    </w:pPr>
  </w:p>
  <w:p w14:paraId="32E199B3" w14:textId="77777777" w:rsidR="00050344" w:rsidRPr="00AD24DE" w:rsidRDefault="009A0E5F" w:rsidP="00050344">
    <w:pPr>
      <w:tabs>
        <w:tab w:val="center" w:pos="4677"/>
        <w:tab w:val="center" w:pos="5173"/>
        <w:tab w:val="right" w:pos="9355"/>
      </w:tabs>
      <w:spacing w:after="0" w:line="240" w:lineRule="auto"/>
      <w:jc w:val="center"/>
      <w:rPr>
        <w:rFonts w:eastAsia="Times New Roman" w:cs="Times New Roman"/>
        <w:b/>
        <w:szCs w:val="28"/>
        <w:lang w:val="en-US" w:eastAsia="ru-RU"/>
      </w:rPr>
    </w:pPr>
    <w:r>
      <w:rPr>
        <w:rFonts w:ascii="Arial Black" w:eastAsia="Calibri" w:hAnsi="Arial Black" w:cs="Times New Roman"/>
        <w:color w:val="000000"/>
        <w:kern w:val="2"/>
        <w:sz w:val="22"/>
        <w:lang w:eastAsia="ru-RU"/>
      </w:rPr>
      <w:pict w14:anchorId="6BD19B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179611" o:spid="_x0000_s2051" type="#_x0000_t136" style="position:absolute;left:0;text-align:left;margin-left:23.25pt;margin-top:351.45pt;width:481.9pt;height:48.2pt;rotation:315;z-index:-251658240;mso-position-horizontal-relative:margin;mso-position-vertical-relative:margin" o:allowincell="f" fillcolor="#a5a5a5 [2092]" stroked="f">
          <v:fill opacity=".5"/>
          <v:textpath style="font-family:&quot;Times New Roman&quot;;font-size:1pt" string="+992 92 923 85 20 МедЭкзамен"/>
          <w10:wrap anchorx="margin" anchory="margin"/>
        </v:shape>
      </w:pict>
    </w:r>
    <w:r w:rsidR="00024C10" w:rsidRPr="003E7B6B">
      <w:rPr>
        <w:rFonts w:eastAsia="Times New Roman" w:cs="Times New Roman"/>
        <w:b/>
        <w:szCs w:val="28"/>
        <w:lang w:val="en-US" w:eastAsia="ru-RU"/>
      </w:rPr>
      <w:t>Telegram</w:t>
    </w:r>
    <w:r w:rsidR="00024C10" w:rsidRPr="00AD24DE">
      <w:rPr>
        <w:rFonts w:eastAsia="Times New Roman" w:cs="Times New Roman"/>
        <w:b/>
        <w:szCs w:val="28"/>
        <w:lang w:val="en-US" w:eastAsia="ru-RU"/>
      </w:rPr>
      <w:t xml:space="preserve">:    </w:t>
    </w:r>
    <w:r w:rsidR="005C4A28">
      <w:rPr>
        <w:rFonts w:eastAsia="Times New Roman" w:cs="Times New Roman"/>
        <w:b/>
        <w:szCs w:val="28"/>
        <w:lang w:val="en-US" w:eastAsia="ru-RU"/>
      </w:rPr>
      <w:t>MedEkzamenbot</w:t>
    </w:r>
    <w:r w:rsidR="00024C10" w:rsidRPr="00AD24DE">
      <w:rPr>
        <w:rFonts w:eastAsia="Times New Roman" w:cs="Times New Roman"/>
        <w:b/>
        <w:szCs w:val="28"/>
        <w:lang w:val="en-US" w:eastAsia="ru-RU"/>
      </w:rPr>
      <w:tab/>
    </w:r>
    <w:r w:rsidR="00024C10" w:rsidRPr="003E7B6B">
      <w:rPr>
        <w:rFonts w:eastAsia="Times New Roman" w:cs="Times New Roman"/>
        <w:b/>
        <w:szCs w:val="28"/>
        <w:lang w:val="en-US" w:eastAsia="ru-RU"/>
      </w:rPr>
      <w:t xml:space="preserve">    </w:t>
    </w:r>
    <w:r w:rsidR="00024C10" w:rsidRPr="003E7B6B">
      <w:rPr>
        <w:rFonts w:eastAsia="Times New Roman" w:cs="Times New Roman"/>
        <w:b/>
        <w:szCs w:val="28"/>
        <w:lang w:eastAsia="ru-RU"/>
      </w:rPr>
      <w:t>Тел</w:t>
    </w:r>
    <w:r w:rsidR="00024C10" w:rsidRPr="00AD24DE">
      <w:rPr>
        <w:rFonts w:eastAsia="Times New Roman" w:cs="Times New Roman"/>
        <w:b/>
        <w:szCs w:val="28"/>
        <w:lang w:val="en-US" w:eastAsia="ru-RU"/>
      </w:rPr>
      <w:t xml:space="preserve">: +992 92 923 8520 </w:t>
    </w:r>
    <w:r w:rsidR="00024C10" w:rsidRPr="003E7B6B">
      <w:rPr>
        <w:rFonts w:eastAsia="Times New Roman" w:cs="Times New Roman"/>
        <w:b/>
        <w:szCs w:val="28"/>
        <w:lang w:eastAsia="ru-RU"/>
      </w:rPr>
      <w:t>для</w:t>
    </w:r>
    <w:r w:rsidR="00024C10" w:rsidRPr="00AD24DE">
      <w:rPr>
        <w:rFonts w:eastAsia="Times New Roman" w:cs="Times New Roman"/>
        <w:b/>
        <w:szCs w:val="28"/>
        <w:lang w:val="en-US" w:eastAsia="ru-RU"/>
      </w:rPr>
      <w:t xml:space="preserve"> </w:t>
    </w:r>
    <w:r w:rsidR="00024C10" w:rsidRPr="003E7B6B">
      <w:rPr>
        <w:rFonts w:eastAsia="Times New Roman" w:cs="Times New Roman"/>
        <w:b/>
        <w:szCs w:val="28"/>
        <w:lang w:eastAsia="ru-RU"/>
      </w:rPr>
      <w:t>заказа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19DE57" w14:textId="77777777" w:rsidR="005C4A28" w:rsidRDefault="005C4A2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87AAD"/>
    <w:multiLevelType w:val="hybridMultilevel"/>
    <w:tmpl w:val="3E0CD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21BB"/>
    <w:multiLevelType w:val="multilevel"/>
    <w:tmpl w:val="7620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E0F8F"/>
    <w:multiLevelType w:val="hybridMultilevel"/>
    <w:tmpl w:val="04CE9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10E09"/>
    <w:multiLevelType w:val="multilevel"/>
    <w:tmpl w:val="493ABB66"/>
    <w:lvl w:ilvl="0">
      <w:start w:val="1"/>
      <w:numFmt w:val="decimal"/>
      <w:lvlText w:val="%1)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0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60" w:hanging="340"/>
      </w:pPr>
      <w:rPr>
        <w:rFonts w:hint="default"/>
      </w:rPr>
    </w:lvl>
  </w:abstractNum>
  <w:abstractNum w:abstractNumId="4" w15:restartNumberingAfterBreak="0">
    <w:nsid w:val="421612AB"/>
    <w:multiLevelType w:val="hybridMultilevel"/>
    <w:tmpl w:val="B7667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E5B75"/>
    <w:multiLevelType w:val="multilevel"/>
    <w:tmpl w:val="A6C8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D7B65"/>
    <w:multiLevelType w:val="hybridMultilevel"/>
    <w:tmpl w:val="669C0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B392F"/>
    <w:multiLevelType w:val="multilevel"/>
    <w:tmpl w:val="493ABB66"/>
    <w:lvl w:ilvl="0">
      <w:start w:val="1"/>
      <w:numFmt w:val="decimal"/>
      <w:lvlText w:val="%1)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0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60" w:hanging="340"/>
      </w:pPr>
      <w:rPr>
        <w:rFonts w:hint="default"/>
      </w:rPr>
    </w:lvl>
  </w:abstractNum>
  <w:abstractNum w:abstractNumId="8" w15:restartNumberingAfterBreak="0">
    <w:nsid w:val="56EC57FB"/>
    <w:multiLevelType w:val="hybridMultilevel"/>
    <w:tmpl w:val="015A41DA"/>
    <w:lvl w:ilvl="0" w:tplc="94644FB6">
      <w:start w:val="1"/>
      <w:numFmt w:val="bullet"/>
      <w:pStyle w:val="a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69133F84"/>
    <w:multiLevelType w:val="multilevel"/>
    <w:tmpl w:val="E6B4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B6F9D"/>
    <w:multiLevelType w:val="multilevel"/>
    <w:tmpl w:val="746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A1ABB"/>
    <w:multiLevelType w:val="hybridMultilevel"/>
    <w:tmpl w:val="A5F6781E"/>
    <w:lvl w:ilvl="0" w:tplc="975C50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271407"/>
    <w:multiLevelType w:val="hybridMultilevel"/>
    <w:tmpl w:val="0AC8D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10"/>
  </w:num>
  <w:num w:numId="5">
    <w:abstractNumId w:val="5"/>
  </w:num>
  <w:num w:numId="6">
    <w:abstractNumId w:val="9"/>
  </w:num>
  <w:num w:numId="7">
    <w:abstractNumId w:val="4"/>
  </w:num>
  <w:num w:numId="8">
    <w:abstractNumId w:val="11"/>
  </w:num>
  <w:num w:numId="9">
    <w:abstractNumId w:val="0"/>
  </w:num>
  <w:num w:numId="10">
    <w:abstractNumId w:val="2"/>
  </w:num>
  <w:num w:numId="11">
    <w:abstractNumId w:val="6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E94"/>
    <w:rsid w:val="00024C10"/>
    <w:rsid w:val="000B1B89"/>
    <w:rsid w:val="000F1181"/>
    <w:rsid w:val="00114066"/>
    <w:rsid w:val="002501F4"/>
    <w:rsid w:val="00297C24"/>
    <w:rsid w:val="002F72B1"/>
    <w:rsid w:val="00305329"/>
    <w:rsid w:val="00324ED5"/>
    <w:rsid w:val="00440F13"/>
    <w:rsid w:val="0054184A"/>
    <w:rsid w:val="00590D35"/>
    <w:rsid w:val="005C4A28"/>
    <w:rsid w:val="00662C21"/>
    <w:rsid w:val="006B05FE"/>
    <w:rsid w:val="00794FFD"/>
    <w:rsid w:val="00850682"/>
    <w:rsid w:val="008A57A5"/>
    <w:rsid w:val="009A0E5F"/>
    <w:rsid w:val="00A1623E"/>
    <w:rsid w:val="00AD24DE"/>
    <w:rsid w:val="00B076B0"/>
    <w:rsid w:val="00C526EF"/>
    <w:rsid w:val="00C6321C"/>
    <w:rsid w:val="00D22AA8"/>
    <w:rsid w:val="00DB67A5"/>
    <w:rsid w:val="00DB6A7D"/>
    <w:rsid w:val="00E470CE"/>
    <w:rsid w:val="00E800E9"/>
    <w:rsid w:val="00EA4E94"/>
    <w:rsid w:val="00FE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4F6C27B0"/>
  <w15:chartTrackingRefBased/>
  <w15:docId w15:val="{7417F53C-A672-438E-B0B9-BBBE5740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noProof/>
    </w:rPr>
  </w:style>
  <w:style w:type="paragraph" w:styleId="1">
    <w:name w:val="heading 1"/>
    <w:basedOn w:val="a0"/>
    <w:link w:val="10"/>
    <w:qFormat/>
    <w:rsid w:val="000B1B89"/>
    <w:pPr>
      <w:keepNext/>
      <w:keepLines/>
      <w:widowControl w:val="0"/>
      <w:spacing w:after="0" w:line="240" w:lineRule="auto"/>
      <w:outlineLvl w:val="0"/>
    </w:pPr>
    <w:rPr>
      <w:rFonts w:eastAsia="SimSun" w:cs="Arial"/>
      <w:b/>
      <w:color w:val="000000" w:themeColor="text1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90D35"/>
    <w:pPr>
      <w:keepNext/>
      <w:keepLines/>
      <w:spacing w:after="0" w:line="240" w:lineRule="auto"/>
      <w:outlineLvl w:val="1"/>
    </w:pPr>
    <w:rPr>
      <w:rFonts w:eastAsiaTheme="majorEastAsia" w:cstheme="majorBidi"/>
      <w:i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0B1B89"/>
    <w:rPr>
      <w:rFonts w:eastAsia="SimSun" w:cs="Arial"/>
      <w:b/>
      <w:color w:val="000000" w:themeColor="text1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590D35"/>
    <w:rPr>
      <w:rFonts w:eastAsiaTheme="majorEastAsia" w:cstheme="majorBidi"/>
      <w:i/>
      <w:color w:val="000000" w:themeColor="text1"/>
      <w:szCs w:val="26"/>
    </w:rPr>
  </w:style>
  <w:style w:type="paragraph" w:styleId="a4">
    <w:name w:val="List Paragraph"/>
    <w:basedOn w:val="a0"/>
    <w:link w:val="a5"/>
    <w:uiPriority w:val="34"/>
    <w:qFormat/>
    <w:rsid w:val="00E800E9"/>
    <w:pPr>
      <w:ind w:left="720"/>
      <w:contextualSpacing/>
    </w:pPr>
  </w:style>
  <w:style w:type="paragraph" w:styleId="a6">
    <w:name w:val="No Spacing"/>
    <w:link w:val="a7"/>
    <w:uiPriority w:val="1"/>
    <w:qFormat/>
    <w:rsid w:val="00024C10"/>
    <w:pPr>
      <w:spacing w:after="0" w:line="240" w:lineRule="auto"/>
    </w:pPr>
    <w:rPr>
      <w:rFonts w:asciiTheme="minorHAnsi" w:eastAsiaTheme="minorEastAsia" w:hAnsiTheme="minorHAnsi"/>
      <w:sz w:val="22"/>
      <w:lang w:eastAsia="ru-RU"/>
    </w:rPr>
  </w:style>
  <w:style w:type="character" w:customStyle="1" w:styleId="a7">
    <w:name w:val="Без интервала Знак"/>
    <w:basedOn w:val="a1"/>
    <w:link w:val="a6"/>
    <w:uiPriority w:val="1"/>
    <w:rsid w:val="00024C10"/>
    <w:rPr>
      <w:rFonts w:asciiTheme="minorHAnsi" w:eastAsiaTheme="minorEastAsia" w:hAnsiTheme="minorHAnsi"/>
      <w:sz w:val="22"/>
      <w:lang w:eastAsia="ru-RU"/>
    </w:rPr>
  </w:style>
  <w:style w:type="paragraph" w:styleId="a8">
    <w:name w:val="header"/>
    <w:basedOn w:val="a0"/>
    <w:link w:val="a9"/>
    <w:uiPriority w:val="99"/>
    <w:unhideWhenUsed/>
    <w:rsid w:val="00024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024C10"/>
    <w:rPr>
      <w:noProof/>
    </w:rPr>
  </w:style>
  <w:style w:type="paragraph" w:styleId="aa">
    <w:name w:val="footer"/>
    <w:basedOn w:val="a0"/>
    <w:link w:val="ab"/>
    <w:uiPriority w:val="99"/>
    <w:unhideWhenUsed/>
    <w:rsid w:val="00024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024C10"/>
    <w:rPr>
      <w:noProof/>
    </w:rPr>
  </w:style>
  <w:style w:type="table" w:styleId="ac">
    <w:name w:val="Table Grid"/>
    <w:basedOn w:val="a2"/>
    <w:uiPriority w:val="39"/>
    <w:rsid w:val="00A16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Grid Table 3 Accent 1"/>
    <w:basedOn w:val="a2"/>
    <w:uiPriority w:val="48"/>
    <w:rsid w:val="00C6321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2">
    <w:name w:val="Grid Table 2"/>
    <w:basedOn w:val="a2"/>
    <w:uiPriority w:val="47"/>
    <w:rsid w:val="00C6321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">
    <w:name w:val="Маркирован"/>
    <w:basedOn w:val="a4"/>
    <w:link w:val="ad"/>
    <w:qFormat/>
    <w:rsid w:val="00C6321C"/>
    <w:pPr>
      <w:widowControl w:val="0"/>
      <w:numPr>
        <w:numId w:val="13"/>
      </w:numPr>
      <w:spacing w:after="0" w:line="240" w:lineRule="auto"/>
    </w:pPr>
  </w:style>
  <w:style w:type="character" w:customStyle="1" w:styleId="a5">
    <w:name w:val="Абзац списка Знак"/>
    <w:basedOn w:val="a1"/>
    <w:link w:val="a4"/>
    <w:uiPriority w:val="34"/>
    <w:rsid w:val="00C6321C"/>
    <w:rPr>
      <w:noProof/>
    </w:rPr>
  </w:style>
  <w:style w:type="character" w:customStyle="1" w:styleId="ad">
    <w:name w:val="Маркирован Знак"/>
    <w:basedOn w:val="a5"/>
    <w:link w:val="a"/>
    <w:rsid w:val="00C6321C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&#1053;&#1072;&#1089;&#1090;&#1088;&#1072;&#1080;&#1074;&#1072;&#1077;&#1084;&#1099;&#1077;%20&#1096;&#1072;&#1073;&#1083;&#1086;&#1085;&#1099;%20Office\&#1079;&#1072;&#1082;&#1088;&#1080;&#1090;&#1099;&#1081;%2011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закритый 111.dotx</Template>
  <TotalTime>25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УЧИСЬ И СДАВАЙ НА ОТЛИЧНО!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Ramiz Ortiqov</cp:lastModifiedBy>
  <cp:revision>5</cp:revision>
  <dcterms:created xsi:type="dcterms:W3CDTF">2026-02-04T14:03:00Z</dcterms:created>
  <dcterms:modified xsi:type="dcterms:W3CDTF">2026-02-04T15:20:00Z</dcterms:modified>
</cp:coreProperties>
</file>